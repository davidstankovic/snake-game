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5A48F" w14:textId="77777777" w:rsidR="00952F7D" w:rsidRDefault="00DF198B" w:rsidP="00DF198B">
      <w:pPr>
        <w:pStyle w:val="GraphicAnchor"/>
      </w:pPr>
      <w:bookmarkStart w:id="0" w:name="_Hlk40715421"/>
      <w:bookmarkEnd w:id="0"/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31BFEBB0" wp14:editId="2AC1803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55C3E767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05B6ED8D" w14:textId="77777777" w:rsidR="00DF198B" w:rsidRDefault="00DF198B"/>
        </w:tc>
      </w:tr>
      <w:tr w:rsidR="00DF198B" w14:paraId="2505B7D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57914890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B999699" w14:textId="71C5BCE9" w:rsidR="00DF198B" w:rsidRPr="00DF198B" w:rsidRDefault="006B4818" w:rsidP="00874FE7">
            <w:pPr>
              <w:pStyle w:val="Heading1"/>
            </w:pPr>
            <w:bookmarkStart w:id="1" w:name="_Toc40717220"/>
            <w:r>
              <w:t>PROJEKAT – SNAKE IGRICA</w:t>
            </w:r>
            <w:bookmarkEnd w:id="1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E336710" w14:textId="77777777" w:rsidR="00DF198B" w:rsidRDefault="00DF198B"/>
        </w:tc>
      </w:tr>
      <w:tr w:rsidR="00DF198B" w14:paraId="0091E2FC" w14:textId="77777777" w:rsidTr="00185F4A">
        <w:trPr>
          <w:trHeight w:val="1837"/>
        </w:trPr>
        <w:tc>
          <w:tcPr>
            <w:tcW w:w="1170" w:type="dxa"/>
          </w:tcPr>
          <w:p w14:paraId="676A8394" w14:textId="77777777" w:rsidR="00DF198B" w:rsidRDefault="00DF198B"/>
        </w:tc>
        <w:tc>
          <w:tcPr>
            <w:tcW w:w="8460" w:type="dxa"/>
            <w:gridSpan w:val="7"/>
          </w:tcPr>
          <w:p w14:paraId="7C46A1C0" w14:textId="77777777" w:rsidR="00DF198B" w:rsidRDefault="00DF198B"/>
        </w:tc>
        <w:tc>
          <w:tcPr>
            <w:tcW w:w="1160" w:type="dxa"/>
          </w:tcPr>
          <w:p w14:paraId="3CB82C8D" w14:textId="77777777" w:rsidR="00DF198B" w:rsidRDefault="00DF198B"/>
        </w:tc>
      </w:tr>
      <w:tr w:rsidR="00DF198B" w14:paraId="4D4287D3" w14:textId="77777777" w:rsidTr="00185F4A">
        <w:trPr>
          <w:trHeight w:val="929"/>
        </w:trPr>
        <w:tc>
          <w:tcPr>
            <w:tcW w:w="2397" w:type="dxa"/>
            <w:gridSpan w:val="4"/>
          </w:tcPr>
          <w:p w14:paraId="77BD9524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F0F7DB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5057A42F" w14:textId="77777777" w:rsidR="00DF198B" w:rsidRDefault="00DF198B"/>
        </w:tc>
      </w:tr>
      <w:tr w:rsidR="00DF198B" w14:paraId="1B86962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C6180F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29BD6B42" w14:textId="77777777" w:rsidR="006B4818" w:rsidRDefault="006B4818" w:rsidP="006B4818">
            <w:pPr>
              <w:pStyle w:val="Heading2"/>
              <w:rPr>
                <w:lang w:val="sr-Latn-BA"/>
              </w:rPr>
            </w:pPr>
            <w:bookmarkStart w:id="2" w:name="_Toc40717221"/>
            <w:r>
              <w:t>DAVID STANKOVI</w:t>
            </w:r>
            <w:r>
              <w:rPr>
                <w:lang w:val="sr-Latn-BA"/>
              </w:rPr>
              <w:t>Ć</w:t>
            </w:r>
            <w:bookmarkEnd w:id="2"/>
          </w:p>
          <w:p w14:paraId="139C8ED8" w14:textId="6001A06A" w:rsidR="006B4818" w:rsidRPr="006B4818" w:rsidRDefault="006B4818" w:rsidP="006B4818">
            <w:pPr>
              <w:jc w:val="center"/>
              <w:rPr>
                <w:lang w:val="sr-Latn-BA"/>
              </w:rPr>
            </w:pPr>
            <w:r>
              <w:rPr>
                <w:lang w:val="sr-Latn-BA"/>
              </w:rPr>
              <w:t>2016200751</w:t>
            </w:r>
          </w:p>
        </w:tc>
        <w:tc>
          <w:tcPr>
            <w:tcW w:w="2398" w:type="dxa"/>
            <w:gridSpan w:val="4"/>
          </w:tcPr>
          <w:p w14:paraId="7820C085" w14:textId="77777777" w:rsidR="00DF198B" w:rsidRDefault="00DF198B"/>
        </w:tc>
      </w:tr>
      <w:tr w:rsidR="00DF198B" w14:paraId="44F308E8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153BC02C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30481594" w14:textId="188D133F" w:rsidR="00DF198B" w:rsidRPr="00DF198B" w:rsidRDefault="006B4818" w:rsidP="00874FE7">
            <w:pPr>
              <w:pStyle w:val="Heading3"/>
            </w:pPr>
            <w:bookmarkStart w:id="3" w:name="_Toc40717222"/>
            <w:r>
              <w:t>2020</w:t>
            </w:r>
            <w:bookmarkEnd w:id="3"/>
          </w:p>
          <w:bookmarkStart w:id="4" w:name="_Toc40717223"/>
          <w:p w14:paraId="58708E14" w14:textId="77777777" w:rsidR="00874FE7" w:rsidRPr="00DF198B" w:rsidRDefault="00944D3A" w:rsidP="00874FE7">
            <w:pPr>
              <w:pStyle w:val="Heading3"/>
            </w:pPr>
            <w:sdt>
              <w:sdtPr>
                <w:id w:val="-1516760087"/>
                <w:placeholder>
                  <w:docPart w:val="50A0464243694D2AB8F5947F1DEE5E76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  <w:bookmarkEnd w:id="4"/>
          </w:p>
          <w:p w14:paraId="710781C2" w14:textId="114E8006" w:rsidR="00DF198B" w:rsidRPr="00DF198B" w:rsidRDefault="006B4818" w:rsidP="00874FE7">
            <w:pPr>
              <w:pStyle w:val="Heading3"/>
            </w:pPr>
            <w:bookmarkStart w:id="5" w:name="_Toc40717224"/>
            <w:r>
              <w:t>Sistemi za rad u realnom vremenu</w:t>
            </w:r>
            <w:bookmarkEnd w:id="5"/>
          </w:p>
          <w:bookmarkStart w:id="6" w:name="_Toc40717225"/>
          <w:p w14:paraId="4809F047" w14:textId="77777777" w:rsidR="00DF198B" w:rsidRPr="00DF198B" w:rsidRDefault="00944D3A" w:rsidP="00874FE7">
            <w:pPr>
              <w:pStyle w:val="Heading3"/>
            </w:pPr>
            <w:sdt>
              <w:sdtPr>
                <w:id w:val="1492440299"/>
                <w:placeholder>
                  <w:docPart w:val="457F1290F86C467C8BFC981BD6D5916E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  <w:bookmarkEnd w:id="6"/>
          </w:p>
          <w:p w14:paraId="7166DAF4" w14:textId="11EAB4AF" w:rsidR="006B4818" w:rsidRDefault="006B4818" w:rsidP="006B4818">
            <w:pPr>
              <w:pStyle w:val="Heading3"/>
            </w:pPr>
            <w:bookmarkStart w:id="7" w:name="_Toc40717226"/>
            <w:r>
              <w:t>Profesor: Prof. dr Marko Tanasković</w:t>
            </w:r>
            <w:bookmarkEnd w:id="7"/>
          </w:p>
          <w:p w14:paraId="0F537A36" w14:textId="3526A072" w:rsidR="006B4818" w:rsidRPr="006B4818" w:rsidRDefault="006B4818" w:rsidP="006B4818">
            <w:pPr>
              <w:pStyle w:val="Heading3"/>
              <w:rPr>
                <w:lang w:val="sr-Latn-BA"/>
              </w:rPr>
            </w:pPr>
            <w:bookmarkStart w:id="8" w:name="_Toc40717227"/>
            <w:r>
              <w:rPr>
                <w:lang w:val="sr-Latn-BA"/>
              </w:rPr>
              <w:t>Asistent: Uroš Dragović</w:t>
            </w:r>
            <w:bookmarkEnd w:id="8"/>
          </w:p>
          <w:p w14:paraId="669D617C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3EB1C583" w14:textId="77777777" w:rsidR="00DF198B" w:rsidRDefault="00DF198B" w:rsidP="00DF198B">
            <w:pPr>
              <w:jc w:val="center"/>
            </w:pPr>
          </w:p>
        </w:tc>
      </w:tr>
      <w:tr w:rsidR="00DF198B" w14:paraId="11FA2C2A" w14:textId="77777777" w:rsidTr="00185F4A">
        <w:tc>
          <w:tcPr>
            <w:tcW w:w="2340" w:type="dxa"/>
            <w:gridSpan w:val="3"/>
          </w:tcPr>
          <w:p w14:paraId="3AA98FB6" w14:textId="77777777" w:rsidR="00DF198B" w:rsidRDefault="00DF198B"/>
        </w:tc>
        <w:tc>
          <w:tcPr>
            <w:tcW w:w="6120" w:type="dxa"/>
            <w:gridSpan w:val="3"/>
          </w:tcPr>
          <w:p w14:paraId="15FB1462" w14:textId="77777777" w:rsidR="00DF198B" w:rsidRDefault="00DF198B"/>
        </w:tc>
        <w:tc>
          <w:tcPr>
            <w:tcW w:w="2330" w:type="dxa"/>
            <w:gridSpan w:val="3"/>
          </w:tcPr>
          <w:p w14:paraId="5C49B038" w14:textId="77777777" w:rsidR="00DF198B" w:rsidRDefault="00DF198B"/>
        </w:tc>
      </w:tr>
    </w:tbl>
    <w:p w14:paraId="6377305D" w14:textId="77777777" w:rsidR="007508EE" w:rsidRDefault="007508EE">
      <w:r>
        <w:br w:type="page"/>
      </w:r>
    </w:p>
    <w:sdt>
      <w:sdtPr>
        <w:id w:val="-6598529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6E8741B7" w14:textId="698F4CF0" w:rsidR="007508EE" w:rsidRPr="007508EE" w:rsidRDefault="007508EE">
          <w:pPr>
            <w:pStyle w:val="TOCHeading"/>
          </w:pPr>
          <w:r>
            <w:t>Sadr</w:t>
          </w:r>
          <w:r>
            <w:rPr>
              <w:lang w:val="sr-Latn-BA"/>
            </w:rPr>
            <w:t>žaj</w:t>
          </w:r>
        </w:p>
        <w:p w14:paraId="00B6BF4D" w14:textId="70599C54" w:rsidR="007508EE" w:rsidRDefault="007508EE" w:rsidP="007508EE"/>
        <w:p w14:paraId="38CF2BF1" w14:textId="7FA87597" w:rsidR="007508EE" w:rsidRDefault="007508EE" w:rsidP="007508EE"/>
        <w:p w14:paraId="7CB41EAF" w14:textId="77777777" w:rsidR="007508EE" w:rsidRPr="007508EE" w:rsidRDefault="007508EE" w:rsidP="007508EE"/>
        <w:p w14:paraId="797D9001" w14:textId="796780BB" w:rsidR="007508EE" w:rsidRDefault="007508EE" w:rsidP="007508EE">
          <w:pPr>
            <w:pStyle w:val="TOC1"/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17220" w:history="1">
            <w:r w:rsidRPr="00505B59">
              <w:rPr>
                <w:rStyle w:val="Hyperlink"/>
                <w:noProof/>
              </w:rPr>
              <w:t>PROJEKAT – SNAKE IGRICA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EC3E" w14:textId="58ACD4E7" w:rsidR="007508EE" w:rsidRDefault="007508EE" w:rsidP="007508EE">
          <w:pPr>
            <w:pStyle w:val="TOC1"/>
            <w:rPr>
              <w:rFonts w:eastAsiaTheme="minorEastAsia"/>
              <w:noProof/>
              <w:sz w:val="22"/>
              <w:szCs w:val="22"/>
            </w:rPr>
          </w:pPr>
          <w:hyperlink w:anchor="_Toc40717228" w:history="1">
            <w:r w:rsidRPr="00505B59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05B59">
              <w:rPr>
                <w:rStyle w:val="Hyperlink"/>
                <w:noProof/>
              </w:rPr>
              <w:t>PROJEKTNI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EE87" w14:textId="2AEC7B72" w:rsidR="007508EE" w:rsidRDefault="007508EE" w:rsidP="007508EE">
          <w:pPr>
            <w:pStyle w:val="TOC1"/>
            <w:rPr>
              <w:rFonts w:eastAsiaTheme="minorEastAsia"/>
              <w:noProof/>
              <w:sz w:val="22"/>
              <w:szCs w:val="22"/>
            </w:rPr>
          </w:pPr>
          <w:hyperlink w:anchor="_Toc40717229" w:history="1">
            <w:r w:rsidRPr="00505B5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05B59">
              <w:rPr>
                <w:rStyle w:val="Hyperlink"/>
                <w:noProof/>
              </w:rPr>
              <w:t>UML DIJAGRAM STANJA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8C3A" w14:textId="72D9B278" w:rsidR="007508EE" w:rsidRDefault="007508EE" w:rsidP="007508EE">
          <w:pPr>
            <w:pStyle w:val="TOC1"/>
            <w:rPr>
              <w:rFonts w:eastAsiaTheme="minorEastAsia"/>
              <w:noProof/>
              <w:sz w:val="22"/>
              <w:szCs w:val="22"/>
            </w:rPr>
          </w:pPr>
          <w:hyperlink w:anchor="_Toc40717231" w:history="1">
            <w:r w:rsidRPr="00505B5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05B59">
              <w:rPr>
                <w:rStyle w:val="Hyperlink"/>
                <w:noProof/>
              </w:rPr>
              <w:t>SEKVENCIJALNI DIJAGRAM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AE65E" w14:textId="47B0A9CE" w:rsidR="007508EE" w:rsidRDefault="007508EE" w:rsidP="007508EE">
          <w:pPr>
            <w:pStyle w:val="TOC1"/>
            <w:rPr>
              <w:rFonts w:eastAsiaTheme="minorEastAsia"/>
              <w:noProof/>
              <w:sz w:val="22"/>
              <w:szCs w:val="22"/>
            </w:rPr>
          </w:pPr>
          <w:hyperlink w:anchor="_Toc40717233" w:history="1">
            <w:r w:rsidRPr="00505B5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05B59">
              <w:rPr>
                <w:rStyle w:val="Hyperlink"/>
                <w:noProof/>
              </w:rPr>
              <w:t>K</w:t>
            </w:r>
            <w:r w:rsidRPr="00505B59">
              <w:rPr>
                <w:rStyle w:val="Hyperlink"/>
                <w:rFonts w:ascii="Arial" w:hAnsi="Arial" w:cs="Arial"/>
                <w:bCs/>
                <w:i/>
                <w:iCs/>
                <w:noProof/>
                <w:shd w:val="clear" w:color="auto" w:fill="FFFFFF"/>
              </w:rPr>
              <w:t xml:space="preserve"> </w:t>
            </w:r>
            <w:r w:rsidRPr="00505B59">
              <w:rPr>
                <w:rStyle w:val="Hyperlink"/>
                <w:rFonts w:cs="Arial"/>
                <w:noProof/>
                <w:shd w:val="clear" w:color="auto" w:fill="FFFFFF"/>
              </w:rPr>
              <w:t>Ô</w:t>
            </w:r>
            <w:r w:rsidRPr="00505B59">
              <w:rPr>
                <w:rStyle w:val="Hyperlink"/>
                <w:noProof/>
              </w:rPr>
              <w:t>D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45C6B" w14:textId="2E906CBA" w:rsidR="007508EE" w:rsidRDefault="007508EE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sz w:val="22"/>
              <w:szCs w:val="22"/>
            </w:rPr>
          </w:pPr>
          <w:hyperlink w:anchor="_Toc40717234" w:history="1">
            <w:r w:rsidRPr="00505B59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05B59">
              <w:rPr>
                <w:rStyle w:val="Hyperlink"/>
                <w:noProof/>
              </w:rPr>
              <w:t>Slike k</w:t>
            </w:r>
            <w:r w:rsidRPr="00505B59">
              <w:rPr>
                <w:rStyle w:val="Hyperlink"/>
                <w:rFonts w:cs="Arial"/>
                <w:noProof/>
                <w:shd w:val="clear" w:color="auto" w:fill="FFFFFF"/>
              </w:rPr>
              <w:t>ô</w:t>
            </w:r>
            <w:r w:rsidRPr="00505B59">
              <w:rPr>
                <w:rStyle w:val="Hyperlink"/>
                <w:noProof/>
              </w:rPr>
              <w:t>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A5E84" w14:textId="39887EBB" w:rsidR="007508EE" w:rsidRDefault="007508EE" w:rsidP="007508EE">
          <w:pPr>
            <w:pStyle w:val="TOC1"/>
            <w:rPr>
              <w:rFonts w:eastAsiaTheme="minorEastAsia"/>
              <w:noProof/>
              <w:sz w:val="22"/>
              <w:szCs w:val="22"/>
            </w:rPr>
          </w:pPr>
          <w:hyperlink w:anchor="_Toc40717235" w:history="1">
            <w:r w:rsidRPr="00505B5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05B59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_Toc40717235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F2D4" w14:textId="4472A626" w:rsidR="007508EE" w:rsidRDefault="007508EE">
          <w:r>
            <w:rPr>
              <w:b/>
              <w:bCs/>
              <w:noProof/>
            </w:rPr>
            <w:fldChar w:fldCharType="end"/>
          </w:r>
        </w:p>
      </w:sdtContent>
    </w:sdt>
    <w:p w14:paraId="4DBE27D0" w14:textId="66C9B6D0" w:rsidR="007508EE" w:rsidRDefault="007508EE"/>
    <w:p w14:paraId="3901F72B" w14:textId="45DAE3CD" w:rsidR="007508EE" w:rsidRDefault="007508EE"/>
    <w:p w14:paraId="7961FFF1" w14:textId="3FA4C3E7" w:rsidR="007508EE" w:rsidRDefault="007508EE"/>
    <w:p w14:paraId="2EFC386E" w14:textId="1D0DA0B1" w:rsidR="007508EE" w:rsidRDefault="007508EE"/>
    <w:p w14:paraId="2EDA59C7" w14:textId="09B2F8F8" w:rsidR="007508EE" w:rsidRDefault="007508EE"/>
    <w:p w14:paraId="3205F51F" w14:textId="2999747D" w:rsidR="007508EE" w:rsidRDefault="007508EE"/>
    <w:p w14:paraId="7F16AB29" w14:textId="23B1363D" w:rsidR="007508EE" w:rsidRDefault="007508EE"/>
    <w:p w14:paraId="607A7CD4" w14:textId="5613B378" w:rsidR="007508EE" w:rsidRDefault="007508EE"/>
    <w:p w14:paraId="4CD8F65C" w14:textId="3A6FF340" w:rsidR="007508EE" w:rsidRDefault="007508EE"/>
    <w:p w14:paraId="73D3B131" w14:textId="1B41A7EE" w:rsidR="007508EE" w:rsidRDefault="007508EE"/>
    <w:p w14:paraId="40D40424" w14:textId="20AFB923" w:rsidR="007508EE" w:rsidRDefault="007508EE"/>
    <w:p w14:paraId="105E4850" w14:textId="0C08DB50" w:rsidR="007508EE" w:rsidRDefault="007508EE"/>
    <w:p w14:paraId="4AD25305" w14:textId="01C7C12F" w:rsidR="007508EE" w:rsidRDefault="007508EE"/>
    <w:p w14:paraId="674ADDCC" w14:textId="3E2BBE04" w:rsidR="007508EE" w:rsidRDefault="007508EE"/>
    <w:p w14:paraId="2F25874E" w14:textId="4DC48BBC" w:rsidR="007508EE" w:rsidRDefault="007508EE"/>
    <w:p w14:paraId="08318151" w14:textId="6E3AC7FB" w:rsidR="007508EE" w:rsidRDefault="007508EE"/>
    <w:p w14:paraId="6016D3EE" w14:textId="66CD3317" w:rsidR="007508EE" w:rsidRDefault="007508EE"/>
    <w:p w14:paraId="692DED31" w14:textId="21F169F6" w:rsidR="007508EE" w:rsidRDefault="007508EE"/>
    <w:p w14:paraId="457AD131" w14:textId="13B821F1" w:rsidR="007508EE" w:rsidRDefault="007508EE"/>
    <w:p w14:paraId="19FAC590" w14:textId="4479E2D4" w:rsidR="007508EE" w:rsidRDefault="007508EE"/>
    <w:p w14:paraId="12FFBDBA" w14:textId="781E52D2" w:rsidR="007508EE" w:rsidRDefault="007508EE"/>
    <w:p w14:paraId="3E5C42B7" w14:textId="74784D34" w:rsidR="007508EE" w:rsidRDefault="007508EE"/>
    <w:p w14:paraId="4636C538" w14:textId="3E38BC9A" w:rsidR="007508EE" w:rsidRDefault="007508EE"/>
    <w:p w14:paraId="21A82FD2" w14:textId="4C3F56E4" w:rsidR="007508EE" w:rsidRDefault="007508EE"/>
    <w:p w14:paraId="34F54D3C" w14:textId="41A0B98F" w:rsidR="007508EE" w:rsidRDefault="007508EE"/>
    <w:p w14:paraId="4DFB76B8" w14:textId="43064D88" w:rsidR="007508EE" w:rsidRDefault="007508EE"/>
    <w:p w14:paraId="63D92854" w14:textId="1CED1B20" w:rsidR="007508EE" w:rsidRDefault="007508EE"/>
    <w:p w14:paraId="4F3650B9" w14:textId="71C3A897" w:rsidR="007508EE" w:rsidRDefault="007508EE"/>
    <w:p w14:paraId="7A278B75" w14:textId="5A1E0934" w:rsidR="007508EE" w:rsidRDefault="007508EE"/>
    <w:p w14:paraId="4D53F9EA" w14:textId="29A760AC" w:rsidR="007508EE" w:rsidRDefault="007508EE"/>
    <w:p w14:paraId="15347816" w14:textId="18EF900E" w:rsidR="007508EE" w:rsidRDefault="007508EE"/>
    <w:p w14:paraId="39761512" w14:textId="02131EEC" w:rsidR="007508EE" w:rsidRDefault="007508EE"/>
    <w:p w14:paraId="3295ECDF" w14:textId="3CACF624" w:rsidR="007508EE" w:rsidRDefault="007508EE"/>
    <w:p w14:paraId="526B865D" w14:textId="77777777" w:rsidR="007508EE" w:rsidRDefault="007508EE"/>
    <w:p w14:paraId="4E651FB5" w14:textId="77777777" w:rsidR="006B4818" w:rsidRDefault="006B4818"/>
    <w:p w14:paraId="72A00944" w14:textId="00907A68" w:rsidR="00621714" w:rsidRDefault="00621714"/>
    <w:p w14:paraId="007E3DCE" w14:textId="632B8E1B" w:rsidR="00621714" w:rsidRDefault="00621714" w:rsidP="00621714">
      <w:pPr>
        <w:pStyle w:val="Heading1"/>
        <w:numPr>
          <w:ilvl w:val="0"/>
          <w:numId w:val="9"/>
        </w:numPr>
        <w:jc w:val="left"/>
      </w:pPr>
      <w:bookmarkStart w:id="9" w:name="_Toc40717228"/>
      <w:r>
        <w:t>PROJEKTNI ZAHTEV</w:t>
      </w:r>
      <w:bookmarkEnd w:id="9"/>
    </w:p>
    <w:p w14:paraId="41B48F45" w14:textId="3BFE8F0F" w:rsidR="00621714" w:rsidRDefault="00621714"/>
    <w:p w14:paraId="2FC31488" w14:textId="77777777" w:rsidR="00621714" w:rsidRDefault="00621714"/>
    <w:p w14:paraId="21921E9F" w14:textId="77777777" w:rsidR="00621714" w:rsidRDefault="00621714">
      <w:r>
        <w:t>Treba napraviti jednostavnu verziju snake igrice na EasyPick platformi koja će se igrati uz pomoć GLCD ekrana i tastera.</w:t>
      </w:r>
    </w:p>
    <w:p w14:paraId="0304FAA9" w14:textId="77777777" w:rsidR="00621714" w:rsidRDefault="00621714"/>
    <w:p w14:paraId="2FB5A52B" w14:textId="77777777" w:rsidR="00621714" w:rsidRDefault="00621714">
      <w:r>
        <w:t xml:space="preserve"> Zmiju treba kontrolisati dugmićima RC7 i RC6, dok portovi B i D služe za upravljanje GLCD ekranom.</w:t>
      </w:r>
    </w:p>
    <w:p w14:paraId="77F7A074" w14:textId="77777777" w:rsidR="00621714" w:rsidRDefault="00621714"/>
    <w:p w14:paraId="71C87627" w14:textId="77777777" w:rsidR="00621714" w:rsidRDefault="00621714">
      <w:r>
        <w:t>Potrebno je takođe implementirati i mogućnost da zmija prolazi kroz zidove.</w:t>
      </w:r>
    </w:p>
    <w:p w14:paraId="193BF23B" w14:textId="77777777" w:rsidR="00621714" w:rsidRDefault="00621714"/>
    <w:p w14:paraId="24E48C8C" w14:textId="77777777" w:rsidR="00621714" w:rsidRDefault="00621714">
      <w:r>
        <w:t>Zmija je uvek konstantne dužine 20 piksela i ne raste niti jede kockice koje se pojavljuju kao što je to običaj u klasičnoj snake igrici.</w:t>
      </w:r>
    </w:p>
    <w:p w14:paraId="21BAA015" w14:textId="77777777" w:rsidR="00621714" w:rsidRDefault="00621714"/>
    <w:p w14:paraId="570F6125" w14:textId="77777777" w:rsidR="00621714" w:rsidRDefault="00621714">
      <w:r>
        <w:t xml:space="preserve">Program treba samo da implementira kretanje zmije po ekranu uz pomoć tastera. </w:t>
      </w:r>
    </w:p>
    <w:p w14:paraId="40073ABE" w14:textId="77777777" w:rsidR="00621714" w:rsidRDefault="00621714"/>
    <w:p w14:paraId="7D42BF4C" w14:textId="77777777" w:rsidR="00621714" w:rsidRDefault="00621714">
      <w:r>
        <w:t xml:space="preserve">Pored zmije polje za igru treba da sadrži i prepreke u vidu dva kvadrata, sa kordinatama gornjih levih temena (54,22) i (10,10) i dužinama stranica 20 i 10 respektivno. </w:t>
      </w:r>
    </w:p>
    <w:p w14:paraId="33DCE309" w14:textId="77777777" w:rsidR="00621714" w:rsidRDefault="00621714"/>
    <w:p w14:paraId="558354F3" w14:textId="77777777" w:rsidR="00621714" w:rsidRDefault="00621714">
      <w:r>
        <w:t xml:space="preserve">Takođe treba da postoji mogućnost da se igra pauzira (zamrzne) pritiskom na taster RC5. </w:t>
      </w:r>
    </w:p>
    <w:p w14:paraId="0FDFA7B4" w14:textId="77777777" w:rsidR="00621714" w:rsidRDefault="00621714"/>
    <w:p w14:paraId="0D37EC77" w14:textId="77777777" w:rsidR="00621714" w:rsidRDefault="00621714">
      <w:r>
        <w:t xml:space="preserve">U slučaju pauze, ekran se zamrzava, a kada se taster RC5 ponovo pritisne, igra se nastavlja od trenutka u kome je zaustavljena. </w:t>
      </w:r>
    </w:p>
    <w:p w14:paraId="3DB8ACBA" w14:textId="77777777" w:rsidR="00621714" w:rsidRDefault="00621714"/>
    <w:p w14:paraId="224DD1DE" w14:textId="77777777" w:rsidR="00621714" w:rsidRDefault="00621714">
      <w:r>
        <w:t xml:space="preserve">Takođe treba da postoji mogućnost da se igra u bilo kom trenutku resetuje (vrati na početak) pritiskom na taster RC4. </w:t>
      </w:r>
    </w:p>
    <w:p w14:paraId="1F904793" w14:textId="77777777" w:rsidR="00621714" w:rsidRDefault="00621714"/>
    <w:p w14:paraId="6DCA4D5F" w14:textId="1E78E906" w:rsidR="00621714" w:rsidRDefault="00621714">
      <w:r>
        <w:t>Kada se glava zmije sudari sa telom zmije ili sa nekom od prepreka, na ekranu treba ispisati poruku da je igra završena i da je korisnim može ponovo pokrenuti pritiskom na taster RC4.</w:t>
      </w:r>
    </w:p>
    <w:p w14:paraId="777E0AA6" w14:textId="396B7FA9" w:rsidR="00621714" w:rsidRDefault="00621714"/>
    <w:p w14:paraId="6C0D4BE3" w14:textId="552526F8" w:rsidR="00621714" w:rsidRDefault="00621714"/>
    <w:p w14:paraId="0D54DA54" w14:textId="0B488104" w:rsidR="00621714" w:rsidRDefault="00621714"/>
    <w:p w14:paraId="778A2847" w14:textId="0A3823FB" w:rsidR="00621714" w:rsidRDefault="00621714"/>
    <w:p w14:paraId="26C91526" w14:textId="0B3D18CB" w:rsidR="00621714" w:rsidRDefault="00621714"/>
    <w:p w14:paraId="41ECC9E3" w14:textId="3409CE66" w:rsidR="00621714" w:rsidRDefault="00621714"/>
    <w:p w14:paraId="773FFD16" w14:textId="6CDD339E" w:rsidR="00621714" w:rsidRDefault="00621714"/>
    <w:p w14:paraId="7D1233B3" w14:textId="3E564B3F" w:rsidR="00621714" w:rsidRDefault="00621714"/>
    <w:p w14:paraId="0F91750C" w14:textId="5A4419EF" w:rsidR="00621714" w:rsidRDefault="00621714"/>
    <w:p w14:paraId="01A3D818" w14:textId="05A5C446" w:rsidR="00621714" w:rsidRDefault="00621714"/>
    <w:p w14:paraId="436763B5" w14:textId="7068F784" w:rsidR="00621714" w:rsidRDefault="00621714"/>
    <w:p w14:paraId="05EC7EF7" w14:textId="5CCF6E85" w:rsidR="00621714" w:rsidRDefault="00621714"/>
    <w:p w14:paraId="7FB1F507" w14:textId="7D16954F" w:rsidR="00621714" w:rsidRDefault="00621714"/>
    <w:p w14:paraId="666AFFC4" w14:textId="31E2FD03" w:rsidR="00621714" w:rsidRDefault="00621714"/>
    <w:p w14:paraId="6C112AC3" w14:textId="77777777" w:rsidR="00621714" w:rsidRDefault="00621714"/>
    <w:p w14:paraId="74474E79" w14:textId="77777777" w:rsidR="00621714" w:rsidRDefault="00621714"/>
    <w:p w14:paraId="30F1C41B" w14:textId="35884B70" w:rsidR="00CB090E" w:rsidRDefault="00CB090E" w:rsidP="00621714">
      <w:pPr>
        <w:pStyle w:val="Heading1"/>
        <w:numPr>
          <w:ilvl w:val="0"/>
          <w:numId w:val="8"/>
        </w:numPr>
        <w:jc w:val="left"/>
      </w:pPr>
      <w:bookmarkStart w:id="10" w:name="_Toc40717229"/>
      <w:r>
        <w:lastRenderedPageBreak/>
        <w:t>UML DIJAGRAM STANJA</w:t>
      </w:r>
      <w:bookmarkEnd w:id="10"/>
    </w:p>
    <w:p w14:paraId="48C2D40A" w14:textId="77777777" w:rsidR="007508EE" w:rsidRPr="007508EE" w:rsidRDefault="007508EE" w:rsidP="007508EE"/>
    <w:p w14:paraId="6FA7325B" w14:textId="77777777" w:rsidR="00CB090E" w:rsidRPr="00CB090E" w:rsidRDefault="00CB090E" w:rsidP="00CB090E"/>
    <w:p w14:paraId="4226E9DF" w14:textId="3B214D6C" w:rsidR="00CB090E" w:rsidRDefault="00CB090E" w:rsidP="00CB090E">
      <w:pPr>
        <w:pStyle w:val="Heading1"/>
        <w:ind w:left="1080"/>
      </w:pPr>
      <w:bookmarkStart w:id="11" w:name="_Toc40717230"/>
      <w:r>
        <w:rPr>
          <w:noProof/>
        </w:rPr>
        <w:drawing>
          <wp:inline distT="0" distB="0" distL="0" distR="0" wp14:anchorId="471B5379" wp14:editId="7EFFCEA2">
            <wp:extent cx="5430902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657" cy="263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07A3ED8C" w14:textId="493EC5B1" w:rsidR="00CB090E" w:rsidRPr="00CB090E" w:rsidRDefault="00CB090E" w:rsidP="00CB090E">
      <w:pPr>
        <w:jc w:val="center"/>
        <w:rPr>
          <w:i/>
          <w:iCs/>
          <w:sz w:val="16"/>
          <w:szCs w:val="16"/>
        </w:rPr>
      </w:pPr>
      <w:r w:rsidRPr="00CB090E">
        <w:rPr>
          <w:i/>
          <w:iCs/>
          <w:sz w:val="16"/>
          <w:szCs w:val="16"/>
        </w:rPr>
        <w:t>Slika 1</w:t>
      </w:r>
    </w:p>
    <w:p w14:paraId="09245FB5" w14:textId="0832E9F3" w:rsidR="00CB090E" w:rsidRDefault="00CB090E" w:rsidP="00CB090E">
      <w:pPr>
        <w:pStyle w:val="Text"/>
      </w:pPr>
    </w:p>
    <w:p w14:paraId="2445D02B" w14:textId="77777777" w:rsidR="00CB090E" w:rsidRDefault="00CB090E" w:rsidP="00CB090E">
      <w:pPr>
        <w:pStyle w:val="Text"/>
      </w:pPr>
    </w:p>
    <w:p w14:paraId="4F0F81B5" w14:textId="0BBE262E" w:rsidR="00CB090E" w:rsidRDefault="00CB090E" w:rsidP="00CB090E">
      <w:pPr>
        <w:pStyle w:val="Text"/>
        <w:ind w:firstLine="720"/>
        <w:rPr>
          <w:sz w:val="24"/>
          <w:szCs w:val="24"/>
        </w:rPr>
      </w:pPr>
      <w:r w:rsidRPr="00CB090E">
        <w:rPr>
          <w:sz w:val="24"/>
          <w:szCs w:val="24"/>
        </w:rPr>
        <w:t>Rad Snake aplikacije mo</w:t>
      </w:r>
      <w:r w:rsidRPr="00CB090E">
        <w:rPr>
          <w:sz w:val="24"/>
          <w:szCs w:val="24"/>
          <w:lang w:val="sr-Latn-BA"/>
        </w:rPr>
        <w:t>žemo predstaviti preko Dijagrama stanja (state machine dijagrama)</w:t>
      </w:r>
      <w:r>
        <w:rPr>
          <w:sz w:val="24"/>
          <w:szCs w:val="24"/>
        </w:rPr>
        <w:t>.</w:t>
      </w:r>
    </w:p>
    <w:p w14:paraId="18CB5987" w14:textId="254FC0A3" w:rsidR="00CB090E" w:rsidRDefault="00CB090E" w:rsidP="00CB090E">
      <w:pPr>
        <w:pStyle w:val="Text"/>
        <w:ind w:firstLine="720"/>
        <w:rPr>
          <w:sz w:val="24"/>
          <w:szCs w:val="24"/>
        </w:rPr>
      </w:pPr>
      <w:r>
        <w:rPr>
          <w:sz w:val="24"/>
          <w:szCs w:val="24"/>
        </w:rPr>
        <w:t>Stanja u ovom dijagramu su predstavljena zelenim pravougaonicima na slici 1.</w:t>
      </w:r>
    </w:p>
    <w:p w14:paraId="7F9DFDD6" w14:textId="6B1FE5AA" w:rsidR="00CB090E" w:rsidRDefault="00CB090E" w:rsidP="00CB090E">
      <w:pPr>
        <w:pStyle w:val="Text"/>
        <w:ind w:firstLine="720"/>
        <w:rPr>
          <w:sz w:val="24"/>
          <w:szCs w:val="24"/>
        </w:rPr>
      </w:pPr>
    </w:p>
    <w:p w14:paraId="682382A6" w14:textId="77777777" w:rsidR="00CB090E" w:rsidRDefault="00CB090E" w:rsidP="00CB090E">
      <w:pPr>
        <w:pStyle w:val="Text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MOVE stanje – </w:t>
      </w:r>
      <w:r>
        <w:rPr>
          <w:sz w:val="24"/>
          <w:szCs w:val="24"/>
        </w:rPr>
        <w:t xml:space="preserve">inicijalno stanje. Kada je aplikacija u ovom stanju, zmijom se može upravljati pritiskom na tastere RC6 i RC7. Iz ovog stanja se može preći u stanje PAUSE pritiskom na taster RC5, u stanje RESTART pritiskom na taster RC4 ili u stanje </w:t>
      </w:r>
    </w:p>
    <w:p w14:paraId="5332C531" w14:textId="688727B7" w:rsidR="00CB090E" w:rsidRDefault="00CB090E" w:rsidP="00CB090E">
      <w:pPr>
        <w:pStyle w:val="Text"/>
        <w:ind w:left="1440"/>
        <w:rPr>
          <w:sz w:val="24"/>
          <w:szCs w:val="24"/>
        </w:rPr>
      </w:pPr>
      <w:r>
        <w:rPr>
          <w:sz w:val="24"/>
          <w:szCs w:val="24"/>
        </w:rPr>
        <w:t>GAME OVER ukoliko dođe do sudara zmije sa preprekom ili samom sobom.</w:t>
      </w:r>
    </w:p>
    <w:p w14:paraId="240B76F1" w14:textId="77777777" w:rsidR="00CB090E" w:rsidRPr="00CB090E" w:rsidRDefault="00CB090E" w:rsidP="00CB090E">
      <w:pPr>
        <w:pStyle w:val="Text"/>
        <w:ind w:left="1440"/>
        <w:rPr>
          <w:sz w:val="24"/>
          <w:szCs w:val="24"/>
        </w:rPr>
      </w:pPr>
    </w:p>
    <w:p w14:paraId="41BA8C64" w14:textId="0BE42D99" w:rsidR="00CB090E" w:rsidRPr="00CB090E" w:rsidRDefault="00CB090E" w:rsidP="00CB090E">
      <w:pPr>
        <w:pStyle w:val="Text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PAUSE stanje – </w:t>
      </w:r>
      <w:r>
        <w:rPr>
          <w:sz w:val="24"/>
          <w:szCs w:val="24"/>
          <w:lang w:val="sr-Latn-BA"/>
        </w:rPr>
        <w:t>stanje u kojem se aplikacija nalazi nakon pritiska na taster RC5, a prethodno stanje je bilo stanje MOVE. U ovom stanju zmija stoji u mestu (pauzirana je igra). Iz ovog stanja se može preći u stanje RESTART pritiskom na taster RC4 ili u stanje MOVE pritiskom na taster RC5.</w:t>
      </w:r>
    </w:p>
    <w:p w14:paraId="4BB60BAA" w14:textId="77777777" w:rsidR="00CB090E" w:rsidRPr="00CB090E" w:rsidRDefault="00CB090E" w:rsidP="00CB090E">
      <w:pPr>
        <w:pStyle w:val="Text"/>
        <w:ind w:left="1440"/>
        <w:rPr>
          <w:sz w:val="24"/>
          <w:szCs w:val="24"/>
        </w:rPr>
      </w:pPr>
    </w:p>
    <w:p w14:paraId="25F2ECD5" w14:textId="76F77FC7" w:rsidR="00CB090E" w:rsidRPr="00621714" w:rsidRDefault="00CB090E" w:rsidP="00CB090E">
      <w:pPr>
        <w:pStyle w:val="Text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RESTART stanje </w:t>
      </w:r>
      <w:r>
        <w:rPr>
          <w:sz w:val="24"/>
          <w:szCs w:val="24"/>
          <w:lang w:val="sr-Latn-BA"/>
        </w:rPr>
        <w:t>– stanje u kojem se aplikacija nalazi nakon pritiska tastera RC4, a prethodno stanje je bilo bilo koje od ostala tri stanja.</w:t>
      </w:r>
      <w:r w:rsidR="00621714">
        <w:rPr>
          <w:sz w:val="24"/>
          <w:szCs w:val="24"/>
          <w:lang w:val="sr-Latn-BA"/>
        </w:rPr>
        <w:t xml:space="preserve"> Kada dođe u ovo stanje, igra se restartuje i zmija se postavlja na početnu poziciju.</w:t>
      </w:r>
    </w:p>
    <w:p w14:paraId="3831CC66" w14:textId="77777777" w:rsidR="00621714" w:rsidRDefault="00621714" w:rsidP="00621714">
      <w:pPr>
        <w:pStyle w:val="ListParagraph"/>
      </w:pPr>
    </w:p>
    <w:p w14:paraId="0FEDFDE4" w14:textId="53B8B609" w:rsidR="00621714" w:rsidRPr="00CB090E" w:rsidRDefault="00621714" w:rsidP="00CB090E">
      <w:pPr>
        <w:pStyle w:val="Text"/>
        <w:numPr>
          <w:ilvl w:val="0"/>
          <w:numId w:val="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GAME OVER stanje</w:t>
      </w:r>
      <w:r>
        <w:rPr>
          <w:sz w:val="24"/>
          <w:szCs w:val="24"/>
        </w:rPr>
        <w:t xml:space="preserve"> – stanje u kojem se aplikacija nalazi nakon dešavanja neke od kolizija. U ovom stanju, korisniku se ispisuje poruka da je igra završena i da je ponovo može pokrenuti pritiskom na taster RC4. Pritiskom na taster RC4, aplikacija prelazi u stanje restart, a nakon otpuštanja tastera RC4 aplikacija prelazi u stanje MOVE i počinje igra.</w:t>
      </w:r>
    </w:p>
    <w:p w14:paraId="59D8ADAE" w14:textId="4A4F55E1" w:rsidR="00DF198B" w:rsidRDefault="00DF198B"/>
    <w:p w14:paraId="609E7FB0" w14:textId="3B9572CE" w:rsidR="00C36505" w:rsidRDefault="00C36505"/>
    <w:p w14:paraId="51F3A17E" w14:textId="01993133" w:rsidR="00C36505" w:rsidRDefault="00C36505"/>
    <w:p w14:paraId="6D01205B" w14:textId="77777777" w:rsidR="00885D1A" w:rsidRDefault="00885D1A"/>
    <w:p w14:paraId="0B8B81A5" w14:textId="754D60FE" w:rsidR="00A56535" w:rsidRDefault="00A56535" w:rsidP="00885D1A">
      <w:pPr>
        <w:pStyle w:val="Heading1"/>
        <w:numPr>
          <w:ilvl w:val="0"/>
          <w:numId w:val="8"/>
        </w:numPr>
        <w:jc w:val="left"/>
      </w:pPr>
      <w:bookmarkStart w:id="12" w:name="_Toc40717231"/>
      <w:r>
        <w:lastRenderedPageBreak/>
        <w:t xml:space="preserve">SEKVENCIJALNI </w:t>
      </w:r>
      <w:r>
        <w:t>DIJAGRA</w:t>
      </w:r>
      <w:r>
        <w:t>M</w:t>
      </w:r>
      <w:bookmarkEnd w:id="12"/>
    </w:p>
    <w:p w14:paraId="348ED68D" w14:textId="77777777" w:rsidR="007508EE" w:rsidRPr="007508EE" w:rsidRDefault="007508EE" w:rsidP="007508EE"/>
    <w:p w14:paraId="2AB7FA32" w14:textId="6F0626EE" w:rsidR="00A56535" w:rsidRDefault="00A56535" w:rsidP="00A56535"/>
    <w:p w14:paraId="5A107657" w14:textId="4498C770" w:rsidR="00A56535" w:rsidRDefault="00A56535" w:rsidP="00A56535"/>
    <w:p w14:paraId="3427F9BE" w14:textId="77777777" w:rsidR="00A56535" w:rsidRPr="00A56535" w:rsidRDefault="00A56535" w:rsidP="00A56535"/>
    <w:p w14:paraId="68F518DA" w14:textId="01F93CEF" w:rsidR="00A56535" w:rsidRDefault="00A56535" w:rsidP="00A56535">
      <w:pPr>
        <w:pStyle w:val="Heading1"/>
        <w:ind w:left="360"/>
      </w:pPr>
      <w:bookmarkStart w:id="13" w:name="_Toc40717232"/>
      <w:r>
        <w:rPr>
          <w:noProof/>
        </w:rPr>
        <w:drawing>
          <wp:inline distT="0" distB="0" distL="0" distR="0" wp14:anchorId="452D2513" wp14:editId="6FF41640">
            <wp:extent cx="6187109" cy="7115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93" cy="712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7F743DA3" w14:textId="7CA4B0A2" w:rsidR="00C36505" w:rsidRDefault="00C36505"/>
    <w:p w14:paraId="5519230C" w14:textId="4062684A" w:rsidR="00A56535" w:rsidRDefault="00A56535"/>
    <w:p w14:paraId="1A47AC10" w14:textId="4AA098BC" w:rsidR="00A56535" w:rsidRDefault="00A56535"/>
    <w:p w14:paraId="1353B253" w14:textId="51545F22" w:rsidR="00885D1A" w:rsidRDefault="00885D1A" w:rsidP="00885D1A">
      <w:pPr>
        <w:pStyle w:val="Heading1"/>
        <w:numPr>
          <w:ilvl w:val="0"/>
          <w:numId w:val="8"/>
        </w:numPr>
        <w:jc w:val="left"/>
      </w:pPr>
      <w:bookmarkStart w:id="14" w:name="_Toc40717233"/>
      <w:r>
        <w:t>K</w:t>
      </w:r>
      <w:r w:rsidR="004B4205" w:rsidRPr="004B4205">
        <w:rPr>
          <w:rStyle w:val="GraphicAnchor"/>
          <w:rFonts w:ascii="Arial" w:hAnsi="Arial" w:cs="Arial"/>
          <w:b w:val="0"/>
          <w:bCs/>
          <w:i/>
          <w:iCs/>
          <w:color w:val="5F6368"/>
          <w:sz w:val="21"/>
          <w:szCs w:val="21"/>
          <w:shd w:val="clear" w:color="auto" w:fill="FFFFFF"/>
        </w:rPr>
        <w:t xml:space="preserve"> </w:t>
      </w:r>
      <w:r w:rsidR="004B4205" w:rsidRPr="004B4205">
        <w:rPr>
          <w:rStyle w:val="Emphasis"/>
          <w:rFonts w:cs="Arial"/>
          <w:i w:val="0"/>
          <w:iCs w:val="0"/>
          <w:color w:val="5F6368"/>
          <w:shd w:val="clear" w:color="auto" w:fill="FFFFFF"/>
        </w:rPr>
        <w:t>Ô</w:t>
      </w:r>
      <w:r w:rsidRPr="004B4205">
        <w:t>D</w:t>
      </w:r>
      <w:r>
        <w:t xml:space="preserve"> </w:t>
      </w:r>
      <w:r>
        <w:t>APLIKACIJE</w:t>
      </w:r>
      <w:bookmarkEnd w:id="14"/>
    </w:p>
    <w:p w14:paraId="6179871B" w14:textId="0E41124B" w:rsidR="00885D1A" w:rsidRDefault="00885D1A" w:rsidP="00885D1A"/>
    <w:p w14:paraId="716787E8" w14:textId="3FA1FC09" w:rsidR="00885D1A" w:rsidRDefault="00885D1A" w:rsidP="00885D1A"/>
    <w:p w14:paraId="76F8AD08" w14:textId="5C4F1BA2" w:rsidR="00885D1A" w:rsidRDefault="00885D1A" w:rsidP="00885D1A">
      <w:r>
        <w:rPr>
          <w:b/>
          <w:bCs/>
        </w:rPr>
        <w:t>K</w:t>
      </w:r>
      <w:r w:rsidR="004B4205" w:rsidRPr="004B4205">
        <w:rPr>
          <w:rFonts w:ascii="Arial" w:hAnsi="Arial" w:cs="Arial"/>
          <w:b/>
          <w:bCs/>
          <w:color w:val="202122"/>
          <w:shd w:val="clear" w:color="auto" w:fill="FFFFFF"/>
        </w:rPr>
        <w:t>ô</w:t>
      </w:r>
      <w:r>
        <w:rPr>
          <w:b/>
          <w:bCs/>
        </w:rPr>
        <w:t>d aplikacije mo</w:t>
      </w:r>
      <w:r>
        <w:rPr>
          <w:b/>
          <w:bCs/>
          <w:lang w:val="sr-Latn-BA"/>
        </w:rPr>
        <w:t xml:space="preserve">žete naći na sledećem linku: </w:t>
      </w:r>
      <w:r>
        <w:rPr>
          <w:b/>
          <w:bCs/>
        </w:rPr>
        <w:t xml:space="preserve"> </w:t>
      </w:r>
      <w:hyperlink r:id="rId14" w:history="1">
        <w:r>
          <w:rPr>
            <w:rStyle w:val="Hyperlink"/>
          </w:rPr>
          <w:t>https://github.com/davidstankovic/snake-game</w:t>
        </w:r>
      </w:hyperlink>
    </w:p>
    <w:p w14:paraId="41664F1A" w14:textId="0CF57FDA" w:rsidR="00885D1A" w:rsidRDefault="00885D1A" w:rsidP="00885D1A"/>
    <w:p w14:paraId="1DD8205C" w14:textId="3EF8F04D" w:rsidR="004B4205" w:rsidRDefault="004B4205" w:rsidP="007508EE">
      <w:pPr>
        <w:pStyle w:val="Heading2"/>
        <w:numPr>
          <w:ilvl w:val="1"/>
          <w:numId w:val="8"/>
        </w:numPr>
        <w:jc w:val="left"/>
      </w:pPr>
      <w:bookmarkStart w:id="15" w:name="_Toc40717234"/>
      <w:r>
        <w:t xml:space="preserve">Slike </w:t>
      </w:r>
      <w:r w:rsidRPr="007508EE">
        <w:t>k</w:t>
      </w:r>
      <w:r w:rsidR="007508EE" w:rsidRPr="007508EE">
        <w:rPr>
          <w:rFonts w:cs="Arial"/>
          <w:color w:val="202122"/>
          <w:shd w:val="clear" w:color="auto" w:fill="FFFFFF"/>
        </w:rPr>
        <w:t>ô</w:t>
      </w:r>
      <w:r w:rsidRPr="007508EE">
        <w:t>da</w:t>
      </w:r>
      <w:bookmarkEnd w:id="15"/>
    </w:p>
    <w:p w14:paraId="2457702F" w14:textId="0CC41C84" w:rsidR="004B4205" w:rsidRDefault="004B4205" w:rsidP="004B4205">
      <w:pPr>
        <w:ind w:left="720"/>
        <w:jc w:val="center"/>
      </w:pPr>
      <w:r>
        <w:rPr>
          <w:noProof/>
        </w:rPr>
        <w:drawing>
          <wp:inline distT="0" distB="0" distL="0" distR="0" wp14:anchorId="415B4ACA" wp14:editId="188DA372">
            <wp:extent cx="6084083" cy="668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24" cy="67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3CF8" w14:textId="77777777" w:rsidR="004B4205" w:rsidRDefault="004B4205" w:rsidP="004B4205">
      <w:pPr>
        <w:ind w:left="720"/>
      </w:pPr>
    </w:p>
    <w:p w14:paraId="4254CE16" w14:textId="77777777" w:rsidR="004B4205" w:rsidRDefault="004B4205" w:rsidP="004B4205">
      <w:pPr>
        <w:ind w:left="720"/>
      </w:pPr>
    </w:p>
    <w:p w14:paraId="35BE6860" w14:textId="77777777" w:rsidR="004B4205" w:rsidRDefault="004B4205" w:rsidP="004B4205">
      <w:pPr>
        <w:ind w:left="720"/>
      </w:pPr>
    </w:p>
    <w:p w14:paraId="5970F25A" w14:textId="77777777" w:rsidR="004B4205" w:rsidRDefault="004B4205" w:rsidP="004B4205">
      <w:pPr>
        <w:ind w:left="720"/>
      </w:pPr>
    </w:p>
    <w:p w14:paraId="0B0A48B0" w14:textId="77777777" w:rsidR="004B4205" w:rsidRDefault="004B4205" w:rsidP="004B4205">
      <w:pPr>
        <w:ind w:left="720"/>
      </w:pPr>
    </w:p>
    <w:p w14:paraId="422CA2B8" w14:textId="77777777" w:rsidR="004B4205" w:rsidRDefault="004B4205" w:rsidP="004B4205">
      <w:pPr>
        <w:ind w:left="720"/>
      </w:pPr>
    </w:p>
    <w:p w14:paraId="3FA8D791" w14:textId="77777777" w:rsidR="004B4205" w:rsidRDefault="004B4205" w:rsidP="004B4205">
      <w:pPr>
        <w:ind w:left="720"/>
      </w:pPr>
    </w:p>
    <w:p w14:paraId="219B67A8" w14:textId="77777777" w:rsidR="004B4205" w:rsidRDefault="004B4205" w:rsidP="004B4205">
      <w:pPr>
        <w:ind w:left="720"/>
      </w:pPr>
    </w:p>
    <w:p w14:paraId="10B84ECE" w14:textId="77777777" w:rsidR="004B4205" w:rsidRDefault="004B4205" w:rsidP="004B4205">
      <w:pPr>
        <w:ind w:left="720"/>
      </w:pPr>
    </w:p>
    <w:p w14:paraId="54D8C2C3" w14:textId="77777777" w:rsidR="004B4205" w:rsidRDefault="004B4205" w:rsidP="004B4205">
      <w:pPr>
        <w:ind w:left="720"/>
      </w:pPr>
    </w:p>
    <w:p w14:paraId="5A86AE19" w14:textId="09B3E159" w:rsidR="004B4205" w:rsidRPr="004B4205" w:rsidRDefault="004B4205" w:rsidP="004B4205">
      <w:pPr>
        <w:ind w:left="720"/>
        <w:jc w:val="center"/>
      </w:pPr>
      <w:r>
        <w:rPr>
          <w:noProof/>
        </w:rPr>
        <w:drawing>
          <wp:inline distT="0" distB="0" distL="0" distR="0" wp14:anchorId="4F5E8832" wp14:editId="66D07D68">
            <wp:extent cx="6638561" cy="481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49" cy="482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439C" w14:textId="6767DB64" w:rsidR="00A56535" w:rsidRDefault="00A56535"/>
    <w:p w14:paraId="165878A7" w14:textId="5B1952AB" w:rsidR="004B4205" w:rsidRDefault="004B4205"/>
    <w:p w14:paraId="75854634" w14:textId="14E3422A" w:rsidR="004B4205" w:rsidRDefault="004B4205"/>
    <w:p w14:paraId="6D6DEFBD" w14:textId="2D93257D" w:rsidR="004B4205" w:rsidRDefault="004B4205"/>
    <w:p w14:paraId="011201C2" w14:textId="2ADA1EAF" w:rsidR="004B4205" w:rsidRDefault="004B4205"/>
    <w:p w14:paraId="0CD7E3B0" w14:textId="51469A2F" w:rsidR="004B4205" w:rsidRDefault="004B4205"/>
    <w:p w14:paraId="1C95EAF6" w14:textId="3E638E1F" w:rsidR="004B4205" w:rsidRDefault="004B4205"/>
    <w:p w14:paraId="0C50224B" w14:textId="7940415A" w:rsidR="004B4205" w:rsidRDefault="004B4205"/>
    <w:p w14:paraId="31181D0C" w14:textId="051F18E0" w:rsidR="004B4205" w:rsidRDefault="004B4205"/>
    <w:p w14:paraId="1509EFBE" w14:textId="393EFF80" w:rsidR="004B4205" w:rsidRDefault="004B4205"/>
    <w:p w14:paraId="40DCA32C" w14:textId="6B6CA85F" w:rsidR="004B4205" w:rsidRDefault="004B4205"/>
    <w:p w14:paraId="4284391A" w14:textId="658F6632" w:rsidR="004B4205" w:rsidRDefault="004B4205"/>
    <w:p w14:paraId="49507E81" w14:textId="3011FBBF" w:rsidR="004B4205" w:rsidRDefault="004B4205"/>
    <w:p w14:paraId="3CF3A2E8" w14:textId="69BD73EC" w:rsidR="004B4205" w:rsidRDefault="004B4205"/>
    <w:p w14:paraId="2415162E" w14:textId="58009656" w:rsidR="004B4205" w:rsidRDefault="004B4205"/>
    <w:p w14:paraId="299440DA" w14:textId="3788BC58" w:rsidR="004B4205" w:rsidRDefault="004B4205"/>
    <w:p w14:paraId="13AE4AF2" w14:textId="207DEAA0" w:rsidR="004B4205" w:rsidRDefault="004B4205"/>
    <w:p w14:paraId="38E8CA86" w14:textId="77777777" w:rsidR="004B4205" w:rsidRDefault="004B4205">
      <w:pPr>
        <w:rPr>
          <w:noProof/>
        </w:rPr>
      </w:pPr>
    </w:p>
    <w:p w14:paraId="39CFB611" w14:textId="1AB48BDB" w:rsidR="004B4205" w:rsidRDefault="004B4205" w:rsidP="004B4205">
      <w:pPr>
        <w:jc w:val="center"/>
      </w:pPr>
      <w:r>
        <w:rPr>
          <w:noProof/>
        </w:rPr>
        <w:drawing>
          <wp:inline distT="0" distB="0" distL="0" distR="0" wp14:anchorId="406A7857" wp14:editId="785C60D9">
            <wp:extent cx="6848475" cy="5648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224F" w14:textId="5DB11A1E" w:rsidR="004B4205" w:rsidRDefault="004B4205"/>
    <w:p w14:paraId="6E43E389" w14:textId="3D7CFB87" w:rsidR="004B4205" w:rsidRDefault="004B4205"/>
    <w:p w14:paraId="7ECA2E26" w14:textId="2D596C48" w:rsidR="004B4205" w:rsidRDefault="004B4205"/>
    <w:p w14:paraId="5A9BBF07" w14:textId="23FC4437" w:rsidR="004B4205" w:rsidRDefault="004B4205"/>
    <w:p w14:paraId="1FD1AF33" w14:textId="4A3AFA5D" w:rsidR="004B4205" w:rsidRDefault="004B4205"/>
    <w:p w14:paraId="53A39C86" w14:textId="46B8993F" w:rsidR="004B4205" w:rsidRDefault="004B4205"/>
    <w:p w14:paraId="32DBD430" w14:textId="36680829" w:rsidR="004B4205" w:rsidRDefault="004B4205"/>
    <w:p w14:paraId="500DD4C0" w14:textId="3DA7AB02" w:rsidR="004B4205" w:rsidRDefault="004B4205"/>
    <w:p w14:paraId="64583CB9" w14:textId="281E6C9C" w:rsidR="004B4205" w:rsidRDefault="004B4205"/>
    <w:p w14:paraId="323969A0" w14:textId="6184ACFA" w:rsidR="004B4205" w:rsidRDefault="004B4205">
      <w:r>
        <w:rPr>
          <w:noProof/>
        </w:rPr>
        <w:lastRenderedPageBreak/>
        <w:drawing>
          <wp:inline distT="0" distB="0" distL="0" distR="0" wp14:anchorId="25BC112F" wp14:editId="2DFB8984">
            <wp:extent cx="6848475" cy="408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CCE05" wp14:editId="4407278A">
            <wp:extent cx="6867525" cy="441896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308" cy="443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D22A" w14:textId="77777777" w:rsidR="004B4205" w:rsidRDefault="004B4205">
      <w:r>
        <w:rPr>
          <w:noProof/>
        </w:rPr>
        <w:lastRenderedPageBreak/>
        <w:drawing>
          <wp:inline distT="0" distB="0" distL="0" distR="0" wp14:anchorId="6FCD4976" wp14:editId="4165C2C4">
            <wp:extent cx="6849110" cy="427037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0C1B" w14:textId="77777777" w:rsidR="004B4205" w:rsidRDefault="004B4205"/>
    <w:p w14:paraId="39ECD67A" w14:textId="79202E9D" w:rsidR="004B4205" w:rsidRDefault="004B4205">
      <w:r>
        <w:rPr>
          <w:noProof/>
        </w:rPr>
        <w:drawing>
          <wp:inline distT="0" distB="0" distL="0" distR="0" wp14:anchorId="7C0A9B31" wp14:editId="69E838A5">
            <wp:extent cx="6858000" cy="3709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2FD3" w14:textId="1FCC4173" w:rsidR="004B4205" w:rsidRDefault="004B4205"/>
    <w:p w14:paraId="79F7AA39" w14:textId="2D4A4E8F" w:rsidR="004B4205" w:rsidRDefault="004B4205"/>
    <w:p w14:paraId="16B4958D" w14:textId="7F5AB720" w:rsidR="004B4205" w:rsidRDefault="004B4205"/>
    <w:p w14:paraId="56303BA9" w14:textId="136DB81C" w:rsidR="004B4205" w:rsidRDefault="004B4205"/>
    <w:p w14:paraId="733CCB5B" w14:textId="7E52634E" w:rsidR="004B4205" w:rsidRDefault="004B4205"/>
    <w:p w14:paraId="39B8B447" w14:textId="7DE8D4E4" w:rsidR="004B4205" w:rsidRDefault="004B4205"/>
    <w:p w14:paraId="1E931F98" w14:textId="0D2FC3B1" w:rsidR="004B4205" w:rsidRDefault="004B4205"/>
    <w:p w14:paraId="7C731CFD" w14:textId="672BFEE2" w:rsidR="004B4205" w:rsidRDefault="004B4205"/>
    <w:p w14:paraId="1DDE1060" w14:textId="6B26F868" w:rsidR="004B4205" w:rsidRDefault="004B4205"/>
    <w:p w14:paraId="51149D33" w14:textId="1EDF8B44" w:rsidR="004B4205" w:rsidRDefault="004B4205"/>
    <w:p w14:paraId="00EE6C19" w14:textId="55B5BDFE" w:rsidR="004B4205" w:rsidRDefault="004B4205"/>
    <w:p w14:paraId="38469AFB" w14:textId="07B46F18" w:rsidR="004B4205" w:rsidRDefault="004B4205"/>
    <w:p w14:paraId="3016B261" w14:textId="71C5F1BA" w:rsidR="004B4205" w:rsidRDefault="004B4205"/>
    <w:p w14:paraId="51D75924" w14:textId="4D839B8F" w:rsidR="004B4205" w:rsidRDefault="004B4205"/>
    <w:p w14:paraId="4CF3A2DA" w14:textId="39BB603C" w:rsidR="004B4205" w:rsidRDefault="004B4205"/>
    <w:p w14:paraId="6467ABDF" w14:textId="77777777" w:rsidR="004B4205" w:rsidRDefault="004B4205"/>
    <w:p w14:paraId="4B971281" w14:textId="5F50AD00" w:rsidR="004B4205" w:rsidRDefault="004B4205">
      <w:r>
        <w:rPr>
          <w:noProof/>
        </w:rPr>
        <w:drawing>
          <wp:inline distT="0" distB="0" distL="0" distR="0" wp14:anchorId="32B4DFDB" wp14:editId="6CF953A0">
            <wp:extent cx="6849110" cy="3502025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AF8B" w14:textId="1EEECCFE" w:rsidR="004B4205" w:rsidRDefault="004B4205"/>
    <w:p w14:paraId="4A3AEA2A" w14:textId="51362872" w:rsidR="004B4205" w:rsidRDefault="004B4205"/>
    <w:p w14:paraId="25BA796E" w14:textId="7DD12688" w:rsidR="004B4205" w:rsidRDefault="004B4205"/>
    <w:p w14:paraId="5BC02ABD" w14:textId="76346DE6" w:rsidR="004B4205" w:rsidRDefault="004B4205"/>
    <w:p w14:paraId="5468F735" w14:textId="59E08066" w:rsidR="004B4205" w:rsidRDefault="004B4205"/>
    <w:p w14:paraId="14AAA239" w14:textId="711E1E06" w:rsidR="004B4205" w:rsidRDefault="004B4205"/>
    <w:p w14:paraId="2B72CAA9" w14:textId="6DD5803F" w:rsidR="004B4205" w:rsidRDefault="004B4205"/>
    <w:p w14:paraId="32A5DC56" w14:textId="20029501" w:rsidR="004B4205" w:rsidRDefault="004B4205"/>
    <w:p w14:paraId="1E1AFEF6" w14:textId="0CB3F4AB" w:rsidR="004B4205" w:rsidRDefault="004B4205"/>
    <w:p w14:paraId="6EBDFAAB" w14:textId="094654F5" w:rsidR="004B4205" w:rsidRDefault="004B4205"/>
    <w:p w14:paraId="6A35DE98" w14:textId="2FA951C6" w:rsidR="004B4205" w:rsidRDefault="004B4205"/>
    <w:p w14:paraId="0DB2E9A1" w14:textId="23B99105" w:rsidR="004B4205" w:rsidRDefault="004B4205"/>
    <w:p w14:paraId="20FD23E4" w14:textId="2A56A8B6" w:rsidR="004B4205" w:rsidRDefault="004B4205"/>
    <w:p w14:paraId="59932183" w14:textId="7C797ECB" w:rsidR="004B4205" w:rsidRDefault="004B4205"/>
    <w:p w14:paraId="5C023AA4" w14:textId="5C907A05" w:rsidR="004B4205" w:rsidRDefault="004B4205"/>
    <w:p w14:paraId="2333CF7D" w14:textId="4E4F48EC" w:rsidR="004B4205" w:rsidRDefault="004B4205" w:rsidP="004B4205">
      <w:pPr>
        <w:pStyle w:val="Heading1"/>
        <w:numPr>
          <w:ilvl w:val="0"/>
          <w:numId w:val="8"/>
        </w:numPr>
        <w:jc w:val="left"/>
      </w:pPr>
      <w:bookmarkStart w:id="16" w:name="_Toc40717235"/>
      <w:r>
        <w:lastRenderedPageBreak/>
        <w:t>LITERATURA</w:t>
      </w:r>
      <w:bookmarkEnd w:id="16"/>
    </w:p>
    <w:p w14:paraId="52AD6D22" w14:textId="6240A4AA" w:rsidR="004B4205" w:rsidRDefault="004B4205" w:rsidP="004B4205"/>
    <w:p w14:paraId="64F9FC80" w14:textId="77777777" w:rsidR="004B4205" w:rsidRPr="004B4205" w:rsidRDefault="004B4205" w:rsidP="004B4205"/>
    <w:p w14:paraId="52D395C4" w14:textId="79E157F7" w:rsidR="004B4205" w:rsidRDefault="007508EE" w:rsidP="007508EE">
      <w:pPr>
        <w:pStyle w:val="ListParagraph"/>
        <w:numPr>
          <w:ilvl w:val="0"/>
          <w:numId w:val="11"/>
        </w:numPr>
      </w:pPr>
      <w:hyperlink r:id="rId23" w:history="1">
        <w:r>
          <w:rPr>
            <w:rStyle w:val="Hyperlink"/>
          </w:rPr>
          <w:t>http://predmet.singidunum.ac.rs/mod/folder/view.php?id=14358</w:t>
        </w:r>
      </w:hyperlink>
      <w:r>
        <w:t xml:space="preserve"> – Gradivo za prvi kolokvijum (Predavanja)</w:t>
      </w:r>
    </w:p>
    <w:p w14:paraId="54F89664" w14:textId="32F7C622" w:rsidR="007508EE" w:rsidRDefault="007508EE" w:rsidP="007508EE">
      <w:pPr>
        <w:pStyle w:val="ListParagraph"/>
        <w:numPr>
          <w:ilvl w:val="0"/>
          <w:numId w:val="11"/>
        </w:numPr>
      </w:pPr>
      <w:hyperlink r:id="rId24" w:history="1">
        <w:r>
          <w:rPr>
            <w:rStyle w:val="Hyperlink"/>
          </w:rPr>
          <w:t>https://www.mikroe.com/blog/category/learn</w:t>
        </w:r>
      </w:hyperlink>
    </w:p>
    <w:p w14:paraId="6678E030" w14:textId="7FB38109" w:rsidR="007508EE" w:rsidRDefault="007508EE" w:rsidP="007508EE">
      <w:pPr>
        <w:pStyle w:val="ListParagraph"/>
        <w:numPr>
          <w:ilvl w:val="0"/>
          <w:numId w:val="11"/>
        </w:numPr>
      </w:pPr>
      <w:r>
        <w:t>Milan</w:t>
      </w:r>
      <w:r>
        <w:t xml:space="preserve">, </w:t>
      </w:r>
      <w:r>
        <w:t>Verle</w:t>
      </w:r>
      <w:r>
        <w:t xml:space="preserve">,  </w:t>
      </w:r>
      <w:r w:rsidRPr="007508EE">
        <w:rPr>
          <w:i/>
          <w:iCs/>
        </w:rPr>
        <w:t>PIC mikrokontroleri</w:t>
      </w:r>
      <w:r>
        <w:t xml:space="preserve"> </w:t>
      </w:r>
    </w:p>
    <w:p w14:paraId="2DA606DB" w14:textId="3DEED15D" w:rsidR="004B4205" w:rsidRDefault="007508EE" w:rsidP="007508EE">
      <w:pPr>
        <w:pStyle w:val="ListParagraph"/>
        <w:numPr>
          <w:ilvl w:val="0"/>
          <w:numId w:val="11"/>
        </w:numPr>
      </w:pPr>
      <w:r>
        <w:t xml:space="preserve">Ibrahim, Dogan, </w:t>
      </w:r>
      <w:r w:rsidRPr="007508EE">
        <w:rPr>
          <w:i/>
          <w:iCs/>
        </w:rPr>
        <w:t>USING LEDs, LCDs AND GLCDs IN MICROCONTROLLER PROJECTS</w:t>
      </w:r>
    </w:p>
    <w:sectPr w:rsidR="004B4205" w:rsidSect="00E74B29">
      <w:footerReference w:type="even" r:id="rId25"/>
      <w:footerReference w:type="default" r:id="rId26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7601B4" w14:textId="77777777" w:rsidR="00944D3A" w:rsidRDefault="00944D3A" w:rsidP="00E74B29">
      <w:r>
        <w:separator/>
      </w:r>
    </w:p>
  </w:endnote>
  <w:endnote w:type="continuationSeparator" w:id="0">
    <w:p w14:paraId="3AAE4DDF" w14:textId="77777777" w:rsidR="00944D3A" w:rsidRDefault="00944D3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294AF2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2D146F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E4023B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07E14D97" w14:textId="77777777" w:rsidTr="006709F1">
      <w:tc>
        <w:tcPr>
          <w:tcW w:w="1079" w:type="dxa"/>
        </w:tcPr>
        <w:p w14:paraId="3C367A69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102D40E" w14:textId="1F645B92" w:rsidR="00E74B29" w:rsidRPr="00874FE7" w:rsidRDefault="006B4818" w:rsidP="006709F1">
          <w:pPr>
            <w:pStyle w:val="Footer"/>
          </w:pPr>
          <w:r>
            <w:t>SNAKE IGRICA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348DE29F" w14:textId="107D0064" w:rsidR="00E74B29" w:rsidRPr="00E74B29" w:rsidRDefault="006B4818" w:rsidP="006709F1">
              <w:pPr>
                <w:pStyle w:val="Footer"/>
                <w:jc w:val="right"/>
              </w:pPr>
              <w:r>
                <w:t>STRANA</w:t>
              </w:r>
              <w:r w:rsidR="00E74B29" w:rsidRPr="00E74B29">
                <w:t xml:space="preserve"> </w:t>
              </w:r>
              <w:r w:rsidR="00E74B29" w:rsidRPr="00E74B29">
                <w:fldChar w:fldCharType="begin"/>
              </w:r>
              <w:r w:rsidR="00E74B29" w:rsidRPr="00E74B29">
                <w:instrText xml:space="preserve"> PAGE </w:instrText>
              </w:r>
              <w:r w:rsidR="00E74B29"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="00E74B29"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423BB6D1" w14:textId="77777777" w:rsidR="00E74B29" w:rsidRPr="00E74B29" w:rsidRDefault="00E74B29" w:rsidP="006709F1">
          <w:pPr>
            <w:pStyle w:val="Footer"/>
          </w:pPr>
        </w:p>
      </w:tc>
    </w:tr>
  </w:tbl>
  <w:p w14:paraId="696A4F47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5FD8A" w14:textId="77777777" w:rsidR="00944D3A" w:rsidRDefault="00944D3A" w:rsidP="00E74B29">
      <w:r>
        <w:separator/>
      </w:r>
    </w:p>
  </w:footnote>
  <w:footnote w:type="continuationSeparator" w:id="0">
    <w:p w14:paraId="4028DA5A" w14:textId="77777777" w:rsidR="00944D3A" w:rsidRDefault="00944D3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C1857"/>
    <w:multiLevelType w:val="hybridMultilevel"/>
    <w:tmpl w:val="D4404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B6797"/>
    <w:multiLevelType w:val="multilevel"/>
    <w:tmpl w:val="A6884F86"/>
    <w:lvl w:ilvl="0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0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898622D"/>
    <w:multiLevelType w:val="hybridMultilevel"/>
    <w:tmpl w:val="523672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C87BE4"/>
    <w:multiLevelType w:val="hybridMultilevel"/>
    <w:tmpl w:val="9E989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33777E"/>
    <w:multiLevelType w:val="multilevel"/>
    <w:tmpl w:val="A6884F86"/>
    <w:lvl w:ilvl="0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4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0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B222EE2"/>
    <w:multiLevelType w:val="hybridMultilevel"/>
    <w:tmpl w:val="BFD0265E"/>
    <w:lvl w:ilvl="0" w:tplc="D0BC4E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51168A"/>
    <w:multiLevelType w:val="hybridMultilevel"/>
    <w:tmpl w:val="D6E22C96"/>
    <w:lvl w:ilvl="0" w:tplc="24A652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8B0168"/>
    <w:multiLevelType w:val="hybridMultilevel"/>
    <w:tmpl w:val="7FFC78DA"/>
    <w:lvl w:ilvl="0" w:tplc="7A908B38">
      <w:start w:val="2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54E2C"/>
    <w:multiLevelType w:val="hybridMultilevel"/>
    <w:tmpl w:val="FFC85E36"/>
    <w:lvl w:ilvl="0" w:tplc="D11CB24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D17F9B"/>
    <w:multiLevelType w:val="hybridMultilevel"/>
    <w:tmpl w:val="64B6FA00"/>
    <w:lvl w:ilvl="0" w:tplc="CD9C7AB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9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818"/>
    <w:rsid w:val="00086FA5"/>
    <w:rsid w:val="000E4641"/>
    <w:rsid w:val="00151F66"/>
    <w:rsid w:val="00177F8D"/>
    <w:rsid w:val="00185F4A"/>
    <w:rsid w:val="002D2200"/>
    <w:rsid w:val="0040564B"/>
    <w:rsid w:val="0048120C"/>
    <w:rsid w:val="004909D9"/>
    <w:rsid w:val="004B4205"/>
    <w:rsid w:val="00521481"/>
    <w:rsid w:val="00621714"/>
    <w:rsid w:val="00665110"/>
    <w:rsid w:val="006709F1"/>
    <w:rsid w:val="006B4818"/>
    <w:rsid w:val="006C60E6"/>
    <w:rsid w:val="007508EE"/>
    <w:rsid w:val="00837914"/>
    <w:rsid w:val="00874FE7"/>
    <w:rsid w:val="00885D1A"/>
    <w:rsid w:val="00944D3A"/>
    <w:rsid w:val="00952F7D"/>
    <w:rsid w:val="0095496A"/>
    <w:rsid w:val="009A38BA"/>
    <w:rsid w:val="00A56535"/>
    <w:rsid w:val="00A92F18"/>
    <w:rsid w:val="00B43E11"/>
    <w:rsid w:val="00C36505"/>
    <w:rsid w:val="00C755AB"/>
    <w:rsid w:val="00CB090E"/>
    <w:rsid w:val="00D43125"/>
    <w:rsid w:val="00D66A3A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083A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CB09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5D1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B420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7508EE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7508EE"/>
    <w:pPr>
      <w:tabs>
        <w:tab w:val="left" w:pos="480"/>
        <w:tab w:val="right" w:leader="dot" w:pos="10790"/>
      </w:tabs>
      <w:spacing w:after="100"/>
      <w:jc w:val="center"/>
    </w:pPr>
  </w:style>
  <w:style w:type="paragraph" w:styleId="TOC2">
    <w:name w:val="toc 2"/>
    <w:basedOn w:val="Normal"/>
    <w:next w:val="Normal"/>
    <w:autoRedefine/>
    <w:uiPriority w:val="39"/>
    <w:rsid w:val="007508E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7508E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mikroe.com/blog/category/lear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://predmet.singidunum.ac.rs/mod/folder/view.php?id=14358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davidstankovic/snake-game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S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0A0464243694D2AB8F5947F1DEE5E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2298D-F965-425B-A762-F9A285F489DA}"/>
      </w:docPartPr>
      <w:docPartBody>
        <w:p w:rsidR="008A053B" w:rsidRDefault="00AF49BD">
          <w:pPr>
            <w:pStyle w:val="50A0464243694D2AB8F5947F1DEE5E76"/>
          </w:pPr>
          <w:r w:rsidRPr="00DF198B">
            <w:t>—</w:t>
          </w:r>
        </w:p>
      </w:docPartBody>
    </w:docPart>
    <w:docPart>
      <w:docPartPr>
        <w:name w:val="457F1290F86C467C8BFC981BD6D59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A11D3-2D1D-4467-B429-E4A93DFC382E}"/>
      </w:docPartPr>
      <w:docPartBody>
        <w:p w:rsidR="008A053B" w:rsidRDefault="00AF49BD">
          <w:pPr>
            <w:pStyle w:val="457F1290F86C467C8BFC981BD6D5916E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9BD"/>
    <w:rsid w:val="008A053B"/>
    <w:rsid w:val="00AF49BD"/>
    <w:rsid w:val="00ED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171C8D409248B8831C9B4072EB7836">
    <w:name w:val="E3171C8D409248B8831C9B4072EB7836"/>
  </w:style>
  <w:style w:type="paragraph" w:customStyle="1" w:styleId="3B3F3E13E90E414BB52D835A776C6294">
    <w:name w:val="3B3F3E13E90E414BB52D835A776C6294"/>
  </w:style>
  <w:style w:type="paragraph" w:customStyle="1" w:styleId="8D87EF603D7E474C85310E2F40DE223C">
    <w:name w:val="8D87EF603D7E474C85310E2F40DE223C"/>
  </w:style>
  <w:style w:type="paragraph" w:customStyle="1" w:styleId="50A0464243694D2AB8F5947F1DEE5E76">
    <w:name w:val="50A0464243694D2AB8F5947F1DEE5E76"/>
  </w:style>
  <w:style w:type="paragraph" w:customStyle="1" w:styleId="6FAA84D5D0D94B5CBF69ACF87D01A7A2">
    <w:name w:val="6FAA84D5D0D94B5CBF69ACF87D01A7A2"/>
  </w:style>
  <w:style w:type="paragraph" w:customStyle="1" w:styleId="457F1290F86C467C8BFC981BD6D5916E">
    <w:name w:val="457F1290F86C467C8BFC981BD6D5916E"/>
  </w:style>
  <w:style w:type="paragraph" w:customStyle="1" w:styleId="C717F4475B6A4886883B8C35A7212EF9">
    <w:name w:val="C717F4475B6A4886883B8C35A7212EF9"/>
  </w:style>
  <w:style w:type="paragraph" w:customStyle="1" w:styleId="B474D6441AD04CA9812CECA522C29E3B">
    <w:name w:val="B474D6441AD04CA9812CECA522C29E3B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BCA1B3715ED647D6991BAC33C55110C2">
    <w:name w:val="BCA1B3715ED647D6991BAC33C55110C2"/>
  </w:style>
  <w:style w:type="paragraph" w:customStyle="1" w:styleId="503E95226F0E4897B08AAD777DFDA63C">
    <w:name w:val="503E95226F0E4897B08AAD777DFDA63C"/>
  </w:style>
  <w:style w:type="paragraph" w:customStyle="1" w:styleId="317F7BC008514957A3C764E21801C4F4">
    <w:name w:val="317F7BC008514957A3C764E21801C4F4"/>
  </w:style>
  <w:style w:type="paragraph" w:customStyle="1" w:styleId="AB2B4BB107464D9F937A9696730228D5">
    <w:name w:val="AB2B4BB107464D9F937A9696730228D5"/>
  </w:style>
  <w:style w:type="paragraph" w:customStyle="1" w:styleId="321834CD85DE4294AD020D4A830F3464">
    <w:name w:val="321834CD85DE4294AD020D4A830F3464"/>
  </w:style>
  <w:style w:type="paragraph" w:customStyle="1" w:styleId="452476D145124713BEA2879A35458700">
    <w:name w:val="452476D145124713BEA2879A35458700"/>
  </w:style>
  <w:style w:type="paragraph" w:customStyle="1" w:styleId="59A1E41E734A476FB232DBA062900955">
    <w:name w:val="59A1E41E734A476FB232DBA062900955"/>
  </w:style>
  <w:style w:type="paragraph" w:customStyle="1" w:styleId="BB9675020209485AAB12447F1E43B4DF">
    <w:name w:val="BB9675020209485AAB12447F1E43B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4E0DFD3-4BB0-4F97-9252-2EC32B15D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12</Pages>
  <Words>625</Words>
  <Characters>3567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2020-05-18T15:25:00Z</dcterms:created>
  <dcterms:modified xsi:type="dcterms:W3CDTF">2020-05-18T17:01:00Z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